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D8C60" w14:textId="77777777" w:rsidR="00072D1C" w:rsidRDefault="00072D1C" w:rsidP="00072D1C">
      <w:r>
        <w:t>PREPARACIÓ DE L’EXAMEN</w:t>
      </w:r>
    </w:p>
    <w:p w14:paraId="2F6F14AB" w14:textId="77777777" w:rsidR="00072D1C" w:rsidRDefault="00072D1C" w:rsidP="00072D1C">
      <w:r>
        <w:t>1. - Necessitem una màquina amb les següents característiques:</w:t>
      </w:r>
    </w:p>
    <w:p w14:paraId="5378BD23" w14:textId="77777777" w:rsidR="00072D1C" w:rsidRPr="00072D1C" w:rsidRDefault="00072D1C" w:rsidP="00072D1C">
      <w:pPr>
        <w:rPr>
          <w:lang w:val="en-US"/>
        </w:rPr>
      </w:pPr>
      <w:r w:rsidRPr="00072D1C">
        <w:rPr>
          <w:lang w:val="en-US"/>
        </w:rPr>
        <w:t>• Sistema operatiu Windows 10 de 64 bits amb plugin “Guest Additions” per a VirtualBox.</w:t>
      </w:r>
    </w:p>
    <w:p w14:paraId="59FCB976" w14:textId="77777777" w:rsidR="00072D1C" w:rsidRDefault="00072D1C" w:rsidP="00072D1C">
      <w:r>
        <w:t>• Amb els navegadors actualitzats a l’ultima versió.</w:t>
      </w:r>
    </w:p>
    <w:p w14:paraId="4F63C439" w14:textId="77777777" w:rsidR="00072D1C" w:rsidRDefault="00072D1C" w:rsidP="00072D1C">
      <w:r>
        <w:t>• Servidor Odoo versió 16 (o superior) amb la següent configuració:</w:t>
      </w:r>
    </w:p>
    <w:p w14:paraId="416BAF2D" w14:textId="77777777" w:rsidR="00072D1C" w:rsidRDefault="00072D1C" w:rsidP="00072D1C">
      <w:r>
        <w:t>◦ El port per el que escolta el SGBD d’Odoo la teua edat més 5, repetida dos voltes.</w:t>
      </w:r>
    </w:p>
    <w:p w14:paraId="467399C7" w14:textId="4860CDEB" w:rsidR="00072D1C" w:rsidRDefault="00072D1C" w:rsidP="00072D1C">
      <w:r>
        <w:t>◦ El port per el que ha de connectar-se els clients web la teua edat més 1, això ho</w:t>
      </w:r>
      <w:r w:rsidR="00E062BE">
        <w:t xml:space="preserve"> </w:t>
      </w:r>
      <w:r>
        <w:t>multipliques per 2 y ho repeteixes dos voltes.</w:t>
      </w:r>
    </w:p>
    <w:p w14:paraId="1CCA3E6F" w14:textId="2A3462E0" w:rsidR="00072D1C" w:rsidRDefault="00072D1C" w:rsidP="00072D1C">
      <w:r>
        <w:t>◦ Usuari, el teu nom i cognom amb la primera lletra del cognom en majúscula i contrasenya</w:t>
      </w:r>
      <w:r w:rsidR="00E062BE">
        <w:t xml:space="preserve"> </w:t>
      </w:r>
      <w:r>
        <w:t>lo mateix que el usuari afegint al final “Pwd”.</w:t>
      </w:r>
    </w:p>
    <w:p w14:paraId="5BECCA04" w14:textId="407450EB" w:rsidR="003170B0" w:rsidRDefault="003170B0" w:rsidP="00072D1C">
      <w:r>
        <w:rPr>
          <w:rFonts w:ascii="Arial Black" w:hAnsi="Arial Black"/>
        </w:rPr>
        <w:t>Canviem</w:t>
      </w:r>
      <w:r>
        <w:rPr>
          <w:rFonts w:ascii="Arial Black" w:hAnsi="Arial Black"/>
        </w:rPr>
        <w:t xml:space="preserve"> el arxiu Odoo.conf</w:t>
      </w:r>
    </w:p>
    <w:p w14:paraId="192E4663" w14:textId="618001EF" w:rsidR="003170B0" w:rsidRDefault="003170B0" w:rsidP="00072D1C">
      <w:r w:rsidRPr="003170B0">
        <w:drawing>
          <wp:inline distT="0" distB="0" distL="0" distR="0" wp14:anchorId="06D72317" wp14:editId="6E2ADF89">
            <wp:extent cx="5400040" cy="278574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EC5D" w14:textId="77777777" w:rsidR="00072D1C" w:rsidRDefault="00072D1C" w:rsidP="00072D1C">
      <w:r>
        <w:t>• Servidor PostgreSQL 12 i client pgAdmin 4.</w:t>
      </w:r>
    </w:p>
    <w:p w14:paraId="7E7D5C8F" w14:textId="77777777" w:rsidR="00072D1C" w:rsidRDefault="00072D1C" w:rsidP="00072D1C">
      <w:r>
        <w:t>• Paquet ofimàtic LibreOffice 7.6.4 (o superior)</w:t>
      </w:r>
    </w:p>
    <w:p w14:paraId="242391E2" w14:textId="0FE763FA" w:rsidR="00072D1C" w:rsidRDefault="00072D1C" w:rsidP="00072D1C">
      <w:r>
        <w:t>• L'usuari administrador de Windows 10 ha de ser “alumno” i la seua contrasenya és</w:t>
      </w:r>
      <w:r w:rsidR="00C9578B">
        <w:t xml:space="preserve"> </w:t>
      </w:r>
      <w:r>
        <w:t>“alumnosge”. Pots gastar el .vdi que tens a la carpeta compartida, potser el usuari</w:t>
      </w:r>
      <w:r w:rsidR="00C9578B">
        <w:t xml:space="preserve"> </w:t>
      </w:r>
      <w:r>
        <w:t>administrador siga un altre, canvia o indica que vas a usar el disc que he proporcionat</w:t>
      </w:r>
      <w:r w:rsidR="00C9578B">
        <w:t xml:space="preserve"> </w:t>
      </w:r>
      <w:r>
        <w:t>o la màquina que tens operativa durant el curs amb la informació relativa al usuari</w:t>
      </w:r>
      <w:r w:rsidR="00C9578B">
        <w:t xml:space="preserve"> </w:t>
      </w:r>
      <w:r>
        <w:t>administrador.</w:t>
      </w:r>
    </w:p>
    <w:p w14:paraId="1C4B8C64" w14:textId="77777777" w:rsidR="003170B0" w:rsidRDefault="003170B0" w:rsidP="00072D1C"/>
    <w:p w14:paraId="35292D71" w14:textId="7DCE8D37" w:rsidR="00C9578B" w:rsidRDefault="003170B0" w:rsidP="00072D1C">
      <w:r>
        <w:rPr>
          <w:rFonts w:ascii="Arial Black" w:hAnsi="Arial Black"/>
        </w:rPr>
        <w:lastRenderedPageBreak/>
        <w:t>Canviem el nom de usuari i la contrasenya</w:t>
      </w:r>
      <w:r w:rsidR="00C9578B" w:rsidRPr="00C9578B">
        <w:drawing>
          <wp:inline distT="0" distB="0" distL="0" distR="0" wp14:anchorId="028469EB" wp14:editId="0588DB58">
            <wp:extent cx="5400040" cy="27501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78B">
        <w:t xml:space="preserve"> </w:t>
      </w:r>
      <w:r w:rsidR="00C9578B" w:rsidRPr="00C9578B">
        <w:drawing>
          <wp:inline distT="0" distB="0" distL="0" distR="0" wp14:anchorId="70675E89" wp14:editId="56B15C33">
            <wp:extent cx="5400040" cy="298767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FBEC" w14:textId="037EF653" w:rsidR="003170B0" w:rsidRDefault="003170B0" w:rsidP="00072D1C">
      <w:r w:rsidRPr="003170B0">
        <w:lastRenderedPageBreak/>
        <w:drawing>
          <wp:inline distT="0" distB="0" distL="0" distR="0" wp14:anchorId="38BC8440" wp14:editId="4EFF5C21">
            <wp:extent cx="5400040" cy="32962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A410" w14:textId="6535D078" w:rsidR="003170B0" w:rsidRDefault="003170B0" w:rsidP="00072D1C">
      <w:r w:rsidRPr="003170B0">
        <w:drawing>
          <wp:inline distT="0" distB="0" distL="0" distR="0" wp14:anchorId="5C8B789D" wp14:editId="322C05A7">
            <wp:extent cx="5400040" cy="33959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BAF2" w14:textId="77777777" w:rsidR="00C9578B" w:rsidRPr="003170B0" w:rsidRDefault="00072D1C" w:rsidP="00072D1C">
      <w:r>
        <w:t>2. - Crea una màquina virtual en VirtualBox el nom de la qual ha de seguir el model</w:t>
      </w:r>
      <w:r w:rsidR="00C9578B">
        <w:t xml:space="preserve"> </w:t>
      </w:r>
      <w:r>
        <w:t>“projectefinal25-NombrePila” (exemple: projectefinal25-María). Tots els exercicis de</w:t>
      </w:r>
      <w:r w:rsidR="00C9578B">
        <w:t xml:space="preserve"> </w:t>
      </w:r>
      <w:r>
        <w:t>l'examen han de realitzar-se sobre aquesta màquina virtual. Has de mantindré la</w:t>
      </w:r>
      <w:r w:rsidR="00C9578B">
        <w:t xml:space="preserve"> </w:t>
      </w:r>
      <w:r>
        <w:t>màquina fins que el professor haja realitzat les comprovacions necessàries. Com</w:t>
      </w:r>
      <w:r w:rsidR="00C9578B">
        <w:t xml:space="preserve"> </w:t>
      </w:r>
      <w:r>
        <w:t>s’ha indicat abans, pot ser la del projecte anterior, només ajusta les dades que és</w:t>
      </w:r>
      <w:r w:rsidR="00C9578B">
        <w:t xml:space="preserve"> </w:t>
      </w:r>
      <w:r>
        <w:t>sol·licita.</w:t>
      </w:r>
    </w:p>
    <w:p w14:paraId="369197D5" w14:textId="77777777" w:rsidR="003170B0" w:rsidRDefault="003170B0" w:rsidP="00072D1C">
      <w:pPr>
        <w:rPr>
          <w:rFonts w:ascii="Arial Black" w:hAnsi="Arial Black"/>
        </w:rPr>
      </w:pPr>
    </w:p>
    <w:p w14:paraId="62BBE598" w14:textId="5DE1B2B4" w:rsidR="003170B0" w:rsidRPr="003170B0" w:rsidRDefault="003170B0" w:rsidP="00072D1C">
      <w:r>
        <w:rPr>
          <w:rFonts w:ascii="Arial Black" w:hAnsi="Arial Black"/>
        </w:rPr>
        <w:lastRenderedPageBreak/>
        <w:t>Canviem</w:t>
      </w:r>
      <w:r>
        <w:rPr>
          <w:rFonts w:ascii="Arial Black" w:hAnsi="Arial Black"/>
        </w:rPr>
        <w:t xml:space="preserve"> el nom de la màquina virtual</w:t>
      </w:r>
    </w:p>
    <w:p w14:paraId="2005C79B" w14:textId="37ECEDC7" w:rsidR="00C9578B" w:rsidRDefault="00C9578B" w:rsidP="00072D1C">
      <w:r w:rsidRPr="00C9578B">
        <w:drawing>
          <wp:inline distT="0" distB="0" distL="0" distR="0" wp14:anchorId="09107A71" wp14:editId="5DED2608">
            <wp:extent cx="5400040" cy="21443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C127" w14:textId="77777777" w:rsidR="00C9578B" w:rsidRDefault="00C9578B" w:rsidP="00072D1C"/>
    <w:p w14:paraId="65C0E8C5" w14:textId="77777777" w:rsidR="00072D1C" w:rsidRDefault="00072D1C" w:rsidP="00072D1C">
      <w:r>
        <w:t>3.- Crea una empresa en Odoo amb els següents paràmetres:</w:t>
      </w:r>
      <w:r>
        <w:t xml:space="preserve"> </w:t>
      </w:r>
    </w:p>
    <w:p w14:paraId="11312193" w14:textId="44C5725B" w:rsidR="00072D1C" w:rsidRDefault="00072D1C" w:rsidP="00072D1C">
      <w:r>
        <w:t>a) El nom de l’empresa ha de seguir el model “projfinNomdepila. Exemple: (projfinMaria).</w:t>
      </w:r>
    </w:p>
    <w:p w14:paraId="24E1B016" w14:textId="77777777" w:rsidR="00072D1C" w:rsidRDefault="00072D1C" w:rsidP="00072D1C">
      <w:r>
        <w:t>b) El email de l’usuari administrador ha de ser el teu email corporatiu del centre.</w:t>
      </w:r>
    </w:p>
    <w:p w14:paraId="012D11DD" w14:textId="77777777" w:rsidR="00072D1C" w:rsidRDefault="00072D1C" w:rsidP="00072D1C">
      <w:r>
        <w:t>c) Contrasenya de l’usuari administrador: projfin</w:t>
      </w:r>
    </w:p>
    <w:p w14:paraId="391304E8" w14:textId="77777777" w:rsidR="00072D1C" w:rsidRDefault="00072D1C" w:rsidP="00072D1C">
      <w:r>
        <w:t>d) Idioma de l’empresa: anglès</w:t>
      </w:r>
    </w:p>
    <w:p w14:paraId="29B005E9" w14:textId="77777777" w:rsidR="00072D1C" w:rsidRDefault="00072D1C" w:rsidP="00072D1C">
      <w:r>
        <w:t>e) Pais: Espanya</w:t>
      </w:r>
    </w:p>
    <w:p w14:paraId="60DF817A" w14:textId="77777777" w:rsidR="00072D1C" w:rsidRDefault="00072D1C" w:rsidP="00072D1C">
      <w:r>
        <w:t>f) Molt important: inclou les dades d’exemple quan crees l’empresa.</w:t>
      </w:r>
    </w:p>
    <w:p w14:paraId="66D1066D" w14:textId="0B8E6B77" w:rsidR="00072D1C" w:rsidRPr="00072D1C" w:rsidRDefault="00072D1C" w:rsidP="00072D1C">
      <w:pPr>
        <w:rPr>
          <w:lang w:val="es-ES"/>
        </w:rPr>
      </w:pPr>
      <w:r>
        <w:t>g) Insta-la en l'empresa els mòduls de gestió de compres (purchase) i el de gestió de projectes</w:t>
      </w:r>
      <w:r>
        <w:t xml:space="preserve"> </w:t>
      </w:r>
      <w:r w:rsidRPr="00072D1C">
        <w:rPr>
          <w:lang w:val="es-ES"/>
        </w:rPr>
        <w:t>(project) per a poder fer els exercicis posteriors.</w:t>
      </w:r>
    </w:p>
    <w:p w14:paraId="4FC75D27" w14:textId="7B573A4B" w:rsidR="00072D1C" w:rsidRDefault="00072D1C" w:rsidP="00072D1C">
      <w:r>
        <w:t>h) No oblides activar el mode «desenvolupador» per a poder obtindré informació sobre el model</w:t>
      </w:r>
      <w:r>
        <w:t xml:space="preserve"> </w:t>
      </w:r>
      <w:r>
        <w:t>de dades d’Odoo quan utilitzes la seua interfície web.</w:t>
      </w:r>
    </w:p>
    <w:p w14:paraId="547AA6CB" w14:textId="77777777" w:rsidR="005A340F" w:rsidRDefault="005A340F" w:rsidP="00072D1C">
      <w:pPr>
        <w:rPr>
          <w:rFonts w:ascii="Arial Black" w:hAnsi="Arial Black"/>
        </w:rPr>
      </w:pPr>
    </w:p>
    <w:p w14:paraId="22440409" w14:textId="77777777" w:rsidR="005A340F" w:rsidRDefault="005A340F" w:rsidP="00072D1C">
      <w:pPr>
        <w:rPr>
          <w:rFonts w:ascii="Arial Black" w:hAnsi="Arial Black"/>
        </w:rPr>
      </w:pPr>
    </w:p>
    <w:p w14:paraId="21D103A4" w14:textId="77777777" w:rsidR="005A340F" w:rsidRDefault="005A340F" w:rsidP="00072D1C">
      <w:pPr>
        <w:rPr>
          <w:rFonts w:ascii="Arial Black" w:hAnsi="Arial Black"/>
        </w:rPr>
      </w:pPr>
    </w:p>
    <w:p w14:paraId="1DDFBDEF" w14:textId="77777777" w:rsidR="005A340F" w:rsidRDefault="005A340F" w:rsidP="00072D1C">
      <w:pPr>
        <w:rPr>
          <w:rFonts w:ascii="Arial Black" w:hAnsi="Arial Black"/>
        </w:rPr>
      </w:pPr>
    </w:p>
    <w:p w14:paraId="59F4218F" w14:textId="77777777" w:rsidR="005A340F" w:rsidRDefault="005A340F" w:rsidP="00072D1C">
      <w:pPr>
        <w:rPr>
          <w:rFonts w:ascii="Arial Black" w:hAnsi="Arial Black"/>
        </w:rPr>
      </w:pPr>
    </w:p>
    <w:p w14:paraId="0C670633" w14:textId="77777777" w:rsidR="005A340F" w:rsidRDefault="005A340F" w:rsidP="00072D1C">
      <w:pPr>
        <w:rPr>
          <w:rFonts w:ascii="Arial Black" w:hAnsi="Arial Black"/>
        </w:rPr>
      </w:pPr>
    </w:p>
    <w:p w14:paraId="3EF7AD56" w14:textId="77777777" w:rsidR="005A340F" w:rsidRDefault="005A340F" w:rsidP="00072D1C">
      <w:pPr>
        <w:rPr>
          <w:rFonts w:ascii="Arial Black" w:hAnsi="Arial Black"/>
        </w:rPr>
      </w:pPr>
    </w:p>
    <w:p w14:paraId="6229C04F" w14:textId="336ECE3E" w:rsidR="005A340F" w:rsidRDefault="005A340F" w:rsidP="00072D1C">
      <w:r>
        <w:rPr>
          <w:rFonts w:ascii="Arial Black" w:hAnsi="Arial Black"/>
        </w:rPr>
        <w:lastRenderedPageBreak/>
        <w:t>Per poder fer això Postgres ha de saber el nom del nou usuari, i este ha de tindre privilegis de SuperUsuari</w:t>
      </w:r>
    </w:p>
    <w:p w14:paraId="6BDE0D5F" w14:textId="7A13BC3F" w:rsidR="005A340F" w:rsidRDefault="005A340F" w:rsidP="00072D1C">
      <w:r w:rsidRPr="005A340F">
        <w:drawing>
          <wp:inline distT="0" distB="0" distL="0" distR="0" wp14:anchorId="32838D3B" wp14:editId="78B58685">
            <wp:extent cx="5400040" cy="29546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B2D5" w14:textId="74348364" w:rsidR="008B7E54" w:rsidRDefault="008B7E54" w:rsidP="00072D1C">
      <w:r>
        <w:rPr>
          <w:rFonts w:ascii="Arial Black" w:hAnsi="Arial Black"/>
        </w:rPr>
        <w:t>També hem de ficar el nou port d’escolta de Postgres com marca l’enunciat</w:t>
      </w:r>
    </w:p>
    <w:p w14:paraId="4438E0A4" w14:textId="19315468" w:rsidR="008B7E54" w:rsidRDefault="008B7E54" w:rsidP="00072D1C">
      <w:r w:rsidRPr="008B7E54">
        <w:drawing>
          <wp:inline distT="0" distB="0" distL="0" distR="0" wp14:anchorId="147FD6C7" wp14:editId="0B4B4786">
            <wp:extent cx="5400040" cy="278574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A51B" w14:textId="34D1EA95" w:rsidR="005A340F" w:rsidRDefault="008B7E54" w:rsidP="00072D1C">
      <w:r w:rsidRPr="008B7E54">
        <w:lastRenderedPageBreak/>
        <w:drawing>
          <wp:inline distT="0" distB="0" distL="0" distR="0" wp14:anchorId="74212D45" wp14:editId="72A7CAA9">
            <wp:extent cx="5400040" cy="290068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3D34" w14:textId="77777777" w:rsidR="00A86C96" w:rsidRDefault="00A86C96" w:rsidP="00072D1C"/>
    <w:p w14:paraId="4E923BBE" w14:textId="30D26691" w:rsidR="00A86C96" w:rsidRDefault="00A86C96" w:rsidP="00072D1C">
      <w:r w:rsidRPr="00A86C96">
        <w:drawing>
          <wp:inline distT="0" distB="0" distL="0" distR="0" wp14:anchorId="12B5A0A5" wp14:editId="47CC103D">
            <wp:extent cx="5400040" cy="18872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E1AF" w14:textId="4DCCFBFC" w:rsidR="00072D1C" w:rsidRDefault="00072D1C" w:rsidP="00072D1C">
      <w:r>
        <w:t xml:space="preserve">Nota: captura pantalles que permeten justificar la configuració sol·licitada </w:t>
      </w:r>
      <w:r w:rsidR="00893C35">
        <w:t>i</w:t>
      </w:r>
      <w:r>
        <w:t>nclou-les,</w:t>
      </w:r>
      <w:r>
        <w:t xml:space="preserve"> </w:t>
      </w:r>
      <w:r>
        <w:t>en un apartat denominat “Preparació de l’examen”. Estos tres exercicis no son</w:t>
      </w:r>
      <w:r>
        <w:t xml:space="preserve"> </w:t>
      </w:r>
      <w:r>
        <w:t>avaluables però la no realització de forma correcta de la preparació prèvia de</w:t>
      </w:r>
      <w:r>
        <w:t xml:space="preserve"> </w:t>
      </w:r>
      <w:r>
        <w:t>l’examen baixarà fins a 3 punts de la nota del mateix.</w:t>
      </w:r>
    </w:p>
    <w:p w14:paraId="7E8FBE34" w14:textId="77777777" w:rsidR="00072D1C" w:rsidRDefault="00072D1C" w:rsidP="00072D1C">
      <w:r>
        <w:t>EXERCICIS DE L’EXAMEN</w:t>
      </w:r>
    </w:p>
    <w:p w14:paraId="558144A3" w14:textId="0C7FE061" w:rsidR="00072D1C" w:rsidRDefault="00072D1C" w:rsidP="00072D1C">
      <w:r>
        <w:t>1. Utilitza l'eina pgAdmin per a aconseguir un fitxer separat per comes (CSV, per a fer</w:t>
      </w:r>
      <w:r>
        <w:t xml:space="preserve"> </w:t>
      </w:r>
      <w:r>
        <w:t>açò, nomes cliquem sobre la taula i li donem a exportar) que incloga un llistat de</w:t>
      </w:r>
      <w:r>
        <w:t xml:space="preserve"> </w:t>
      </w:r>
      <w:r w:rsidRPr="00072D1C">
        <w:rPr>
          <w:lang w:val="es-ES"/>
        </w:rPr>
        <w:t>totes les tasques del projecte «Research &amp; Development» assignades a l’usuari</w:t>
      </w:r>
      <w:r w:rsidRPr="00072D1C">
        <w:rPr>
          <w:lang w:val="es-ES"/>
        </w:rPr>
        <w:t xml:space="preserve"> </w:t>
      </w:r>
      <w:r>
        <w:t>«Mitchell Admin» que encara no ha començat a fer, indicant el nom de la tasca</w:t>
      </w:r>
      <w:r>
        <w:t xml:space="preserve"> </w:t>
      </w:r>
      <w:r>
        <w:t>(Tasca) i la data en la que li varen assignar la tasca (Data assignada) d’acord a</w:t>
      </w:r>
      <w:r>
        <w:t xml:space="preserve"> </w:t>
      </w:r>
      <w:r>
        <w:t xml:space="preserve">aquests requisits: </w:t>
      </w:r>
    </w:p>
    <w:p w14:paraId="78A55DFC" w14:textId="36580662" w:rsidR="00072D1C" w:rsidRDefault="00072D1C" w:rsidP="00072D1C">
      <w:r>
        <w:t>a) Els camps sol·licitats han d'aparèixer en l'ordre que s'indiquen en la consulta, i com</w:t>
      </w:r>
      <w:r>
        <w:t xml:space="preserve"> </w:t>
      </w:r>
      <w:r>
        <w:t>a títol de cada columna ha d'aparèixer el nom que apareix entre parèntesi al costat</w:t>
      </w:r>
      <w:r>
        <w:t xml:space="preserve"> </w:t>
      </w:r>
      <w:r>
        <w:t>dels camps sol·licitats en el punt anterior.</w:t>
      </w:r>
    </w:p>
    <w:p w14:paraId="7B137A8A" w14:textId="77777777" w:rsidR="00072D1C" w:rsidRDefault="00072D1C" w:rsidP="00072D1C">
      <w:r>
        <w:lastRenderedPageBreak/>
        <w:t>b) La consulta ha d'ordenar les línies per la data d’assignació (ordre ascendent).</w:t>
      </w:r>
    </w:p>
    <w:p w14:paraId="7D814C44" w14:textId="048511C5" w:rsidR="00072D1C" w:rsidRDefault="00072D1C" w:rsidP="00072D1C">
      <w:r>
        <w:t>c) El nom del fitxer exportat ha de seguir el model “U4_NomPila.csv”. Exemple:</w:t>
      </w:r>
      <w:r>
        <w:t xml:space="preserve"> </w:t>
      </w:r>
      <w:r>
        <w:t>U4_Maria.csv.</w:t>
      </w:r>
    </w:p>
    <w:p w14:paraId="5E92D06F" w14:textId="6ABDD071" w:rsidR="00072D1C" w:rsidRDefault="00072D1C" w:rsidP="00072D1C">
      <w:r>
        <w:t>Atenció: inclou en el document PDF de respostes una imatge on s'observe la consulta</w:t>
      </w:r>
      <w:r>
        <w:t xml:space="preserve"> </w:t>
      </w:r>
      <w:r>
        <w:t>SQL executada i el seu resultat en pdAdmin. A més inclou el fitxer CSV que has</w:t>
      </w:r>
      <w:r>
        <w:t xml:space="preserve"> </w:t>
      </w:r>
      <w:r>
        <w:t>exportat des de pgAdmin.</w:t>
      </w:r>
    </w:p>
    <w:p w14:paraId="5E32DA8B" w14:textId="5679A6DA" w:rsidR="00D5554F" w:rsidRDefault="00D5554F" w:rsidP="00072D1C">
      <w:r w:rsidRPr="00D5554F">
        <w:drawing>
          <wp:inline distT="0" distB="0" distL="0" distR="0" wp14:anchorId="1402EB50" wp14:editId="3ABBCB9A">
            <wp:extent cx="5400040" cy="3002915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2F5B" w14:textId="002EB2BB" w:rsidR="00072D1C" w:rsidRDefault="00072D1C" w:rsidP="00072D1C">
      <w:r>
        <w:t>2. Crea una base de dades en LibreOffice Base vinculada amb la base de dades de</w:t>
      </w:r>
      <w:r>
        <w:t xml:space="preserve"> </w:t>
      </w:r>
      <w:r>
        <w:t>l'empresa creada en la preparació de l’examen, d'acord amb els següents</w:t>
      </w:r>
      <w:r>
        <w:t xml:space="preserve"> </w:t>
      </w:r>
      <w:r>
        <w:t xml:space="preserve">paràmetres: </w:t>
      </w:r>
    </w:p>
    <w:p w14:paraId="386BEFBE" w14:textId="3F377BAA" w:rsidR="00072D1C" w:rsidRDefault="00072D1C" w:rsidP="00072D1C">
      <w:r>
        <w:t>a) L'usuari d'accés a la base de dades de l’empresa utilitzat per LibreOffice ha de tenir</w:t>
      </w:r>
      <w:r>
        <w:t xml:space="preserve"> </w:t>
      </w:r>
      <w:r>
        <w:t>accés de només lectura a totes les taules de la BD (la realització d’esta part s’ha</w:t>
      </w:r>
      <w:r>
        <w:t xml:space="preserve"> </w:t>
      </w:r>
      <w:r>
        <w:t>de fer amb DBeaver). Indica clarament com has donat accés de lectura a totes les</w:t>
      </w:r>
      <w:r>
        <w:t xml:space="preserve"> </w:t>
      </w:r>
      <w:r>
        <w:t>taules. El nom de l'usuari ha de seguir el model “projFNomPila” i la seua contrasenya</w:t>
      </w:r>
      <w:r>
        <w:t xml:space="preserve"> </w:t>
      </w:r>
      <w:r>
        <w:t>el model “projFNomPila”. Exemple: usuari “projFMaria” i contrasenya “projFMaria”.</w:t>
      </w:r>
    </w:p>
    <w:p w14:paraId="24D4DDA1" w14:textId="77777777" w:rsidR="00616C35" w:rsidRDefault="00616C35" w:rsidP="00072D1C"/>
    <w:p w14:paraId="6756BD0F" w14:textId="77777777" w:rsidR="00616C35" w:rsidRDefault="00616C35" w:rsidP="00072D1C"/>
    <w:p w14:paraId="618ACD66" w14:textId="77777777" w:rsidR="00616C35" w:rsidRDefault="00616C35" w:rsidP="00072D1C"/>
    <w:p w14:paraId="28989A62" w14:textId="77777777" w:rsidR="00616C35" w:rsidRDefault="00616C35" w:rsidP="00072D1C"/>
    <w:p w14:paraId="796A960E" w14:textId="77777777" w:rsidR="00616C35" w:rsidRDefault="00616C35" w:rsidP="00072D1C"/>
    <w:p w14:paraId="1E2A9E6A" w14:textId="77777777" w:rsidR="00616C35" w:rsidRDefault="00616C35" w:rsidP="00072D1C"/>
    <w:p w14:paraId="3B671D5D" w14:textId="5CB2CDB6" w:rsidR="00616C35" w:rsidRDefault="00616C35" w:rsidP="00072D1C">
      <w:r>
        <w:rPr>
          <w:rFonts w:ascii="Arial Black" w:hAnsi="Arial Black"/>
        </w:rPr>
        <w:lastRenderedPageBreak/>
        <w:t>Conectem DBeaver en la BD</w:t>
      </w:r>
    </w:p>
    <w:p w14:paraId="3C9346ED" w14:textId="79FB06EE" w:rsidR="00616C35" w:rsidRDefault="00616C35" w:rsidP="00072D1C">
      <w:r w:rsidRPr="00616C35">
        <w:drawing>
          <wp:inline distT="0" distB="0" distL="0" distR="0" wp14:anchorId="2E45E0AF" wp14:editId="27993C60">
            <wp:extent cx="5400040" cy="383349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E5F9" w14:textId="0661F491" w:rsidR="00616C35" w:rsidRDefault="00616C35" w:rsidP="00072D1C">
      <w:r>
        <w:rPr>
          <w:rFonts w:ascii="Arial Black" w:hAnsi="Arial Black"/>
        </w:rPr>
        <w:t>C</w:t>
      </w:r>
      <w:r>
        <w:rPr>
          <w:rFonts w:ascii="Arial Black" w:hAnsi="Arial Black"/>
        </w:rPr>
        <w:t>reem l’usuari i li donem permisos de lectura a totes les taules</w:t>
      </w:r>
    </w:p>
    <w:p w14:paraId="5C9DD66C" w14:textId="75DF6B40" w:rsidR="00616C35" w:rsidRDefault="00616C35" w:rsidP="00072D1C">
      <w:r w:rsidRPr="00616C35">
        <w:drawing>
          <wp:inline distT="0" distB="0" distL="0" distR="0" wp14:anchorId="172274CF" wp14:editId="1FE7D4BC">
            <wp:extent cx="2600688" cy="2819794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61ED" w14:textId="5B3766A6" w:rsidR="00616C35" w:rsidRDefault="00616C35" w:rsidP="00072D1C">
      <w:r w:rsidRPr="00616C35">
        <w:lastRenderedPageBreak/>
        <w:drawing>
          <wp:inline distT="0" distB="0" distL="0" distR="0" wp14:anchorId="7769CA77" wp14:editId="7818163B">
            <wp:extent cx="5400040" cy="20078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7F58" w14:textId="60C03735" w:rsidR="00072D1C" w:rsidRDefault="00072D1C" w:rsidP="00072D1C">
      <w:r>
        <w:t>b) La base de dades de LibreOffice Base que utilitzes per a fer les consultes ha de dirse «projfin_NomPila». Exemple: projfin_Maria.odf i per a connectar-se a la BD de</w:t>
      </w:r>
      <w:r>
        <w:t xml:space="preserve"> </w:t>
      </w:r>
      <w:r>
        <w:t>l'empresa ha de sol·licitar la contrasenya d'accés de l’usuari creat en el el apartat b)</w:t>
      </w:r>
      <w:r>
        <w:t xml:space="preserve"> </w:t>
      </w:r>
      <w:r>
        <w:t>d’aquest exercici.</w:t>
      </w:r>
    </w:p>
    <w:p w14:paraId="2D22C02B" w14:textId="4140402B" w:rsidR="00616C35" w:rsidRDefault="00616C35" w:rsidP="00072D1C">
      <w:r w:rsidRPr="00616C35">
        <w:drawing>
          <wp:inline distT="0" distB="0" distL="0" distR="0" wp14:anchorId="58EA841E" wp14:editId="461A3206">
            <wp:extent cx="5400040" cy="354520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CB6A" w14:textId="24D51A7F" w:rsidR="00616C35" w:rsidRDefault="00616C35" w:rsidP="00072D1C">
      <w:r w:rsidRPr="00616C35">
        <w:lastRenderedPageBreak/>
        <w:drawing>
          <wp:inline distT="0" distB="0" distL="0" distR="0" wp14:anchorId="1E66484A" wp14:editId="7FE5363C">
            <wp:extent cx="5400040" cy="337439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4A77" w14:textId="7EB2757E" w:rsidR="0071611F" w:rsidRDefault="00072D1C" w:rsidP="00072D1C">
      <w:r>
        <w:t>c) Només l'usuari que utilitza Odoo per defecte per a gestionar les base de dades i</w:t>
      </w:r>
      <w:r>
        <w:t xml:space="preserve"> </w:t>
      </w:r>
      <w:r>
        <w:t>l'usuari de sols lectura creat en el punt b) d’aquest exercici han de tenir accés a la</w:t>
      </w:r>
      <w:r>
        <w:t xml:space="preserve"> </w:t>
      </w:r>
      <w:r>
        <w:t>base de dades de l’empresa i el seu esquema públic.</w:t>
      </w:r>
      <w:r>
        <w:t xml:space="preserve"> </w:t>
      </w:r>
      <w:r>
        <w:t>Atenció: inclou en el fitxer resposta de l'examen imatges que justifiquen les</w:t>
      </w:r>
      <w:r>
        <w:t xml:space="preserve"> </w:t>
      </w:r>
      <w:r>
        <w:t>tasques realitzades, especialment dels comandos executats amb el seu</w:t>
      </w:r>
      <w:r>
        <w:t xml:space="preserve"> </w:t>
      </w:r>
      <w:r>
        <w:t>resultat, així com de la configuració de seguretat de la base de dades i el seu</w:t>
      </w:r>
      <w:r>
        <w:t xml:space="preserve"> </w:t>
      </w:r>
      <w:r>
        <w:t>esquema «públic». També has d’incloure una imatge de la BD creada on</w:t>
      </w:r>
      <w:r>
        <w:t xml:space="preserve"> </w:t>
      </w:r>
      <w:r>
        <w:t>s’observe que el usuari que has usat per a connectar no pot modificar el</w:t>
      </w:r>
      <w:r>
        <w:t xml:space="preserve"> </w:t>
      </w:r>
      <w:r>
        <w:t>contingut de les taules. Annexa la BD creada en LibreOffice.</w:t>
      </w:r>
    </w:p>
    <w:p w14:paraId="69B9F719" w14:textId="303BB84A" w:rsidR="0071611F" w:rsidRDefault="0071611F" w:rsidP="00072D1C">
      <w:r w:rsidRPr="0071611F">
        <w:drawing>
          <wp:inline distT="0" distB="0" distL="0" distR="0" wp14:anchorId="7E19B563" wp14:editId="10AA8F89">
            <wp:extent cx="5400040" cy="2562860"/>
            <wp:effectExtent l="0" t="0" r="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A668" w14:textId="77777777" w:rsidR="001A35D7" w:rsidRDefault="001A35D7" w:rsidP="00072D1C">
      <w:pPr>
        <w:rPr>
          <w:rFonts w:ascii="Arial Black" w:hAnsi="Arial Black"/>
        </w:rPr>
      </w:pPr>
    </w:p>
    <w:p w14:paraId="7D1945FC" w14:textId="77777777" w:rsidR="001A35D7" w:rsidRDefault="001A35D7" w:rsidP="00072D1C">
      <w:pPr>
        <w:rPr>
          <w:rFonts w:ascii="Arial Black" w:hAnsi="Arial Black"/>
        </w:rPr>
      </w:pPr>
    </w:p>
    <w:p w14:paraId="5FAE0E6E" w14:textId="77777777" w:rsidR="001A35D7" w:rsidRDefault="001A35D7" w:rsidP="00072D1C">
      <w:pPr>
        <w:rPr>
          <w:rFonts w:ascii="Arial Black" w:hAnsi="Arial Black"/>
        </w:rPr>
      </w:pPr>
    </w:p>
    <w:p w14:paraId="65EB558B" w14:textId="77777777" w:rsidR="001A35D7" w:rsidRDefault="001A35D7" w:rsidP="00072D1C">
      <w:pPr>
        <w:rPr>
          <w:rFonts w:ascii="Arial Black" w:hAnsi="Arial Black"/>
        </w:rPr>
      </w:pPr>
    </w:p>
    <w:p w14:paraId="256B7F83" w14:textId="77777777" w:rsidR="001A35D7" w:rsidRDefault="001A35D7" w:rsidP="00072D1C">
      <w:pPr>
        <w:rPr>
          <w:rFonts w:ascii="Arial Black" w:hAnsi="Arial Black"/>
        </w:rPr>
      </w:pPr>
    </w:p>
    <w:p w14:paraId="419E9576" w14:textId="77777777" w:rsidR="001A35D7" w:rsidRDefault="001A35D7" w:rsidP="00072D1C">
      <w:pPr>
        <w:rPr>
          <w:rFonts w:ascii="Arial Black" w:hAnsi="Arial Black"/>
        </w:rPr>
      </w:pPr>
    </w:p>
    <w:p w14:paraId="4007CC8A" w14:textId="77777777" w:rsidR="001A35D7" w:rsidRDefault="001A35D7" w:rsidP="00072D1C">
      <w:pPr>
        <w:rPr>
          <w:rFonts w:ascii="Arial Black" w:hAnsi="Arial Black"/>
        </w:rPr>
      </w:pPr>
    </w:p>
    <w:p w14:paraId="2E364156" w14:textId="77777777" w:rsidR="001A35D7" w:rsidRDefault="001A35D7" w:rsidP="00072D1C">
      <w:pPr>
        <w:rPr>
          <w:rFonts w:ascii="Arial Black" w:hAnsi="Arial Black"/>
        </w:rPr>
      </w:pPr>
    </w:p>
    <w:p w14:paraId="16959CC6" w14:textId="77777777" w:rsidR="001A35D7" w:rsidRDefault="001A35D7" w:rsidP="00072D1C">
      <w:pPr>
        <w:rPr>
          <w:rFonts w:ascii="Arial Black" w:hAnsi="Arial Black"/>
        </w:rPr>
      </w:pPr>
    </w:p>
    <w:p w14:paraId="4A7800FD" w14:textId="72753C42" w:rsidR="001A35D7" w:rsidRDefault="001A35D7" w:rsidP="00072D1C">
      <w:pPr>
        <w:rPr>
          <w:rFonts w:ascii="Arial Black" w:hAnsi="Arial Black"/>
        </w:rPr>
      </w:pPr>
      <w:r>
        <w:rPr>
          <w:rFonts w:ascii="Arial Black" w:hAnsi="Arial Black"/>
        </w:rPr>
        <w:t>Eliminem els privilegis públics de la base de dades en PgAdmin</w:t>
      </w:r>
    </w:p>
    <w:p w14:paraId="4A64CC34" w14:textId="60C8A2C1" w:rsidR="001A35D7" w:rsidRDefault="001A35D7" w:rsidP="00072D1C">
      <w:r w:rsidRPr="001A35D7">
        <w:drawing>
          <wp:inline distT="0" distB="0" distL="0" distR="0" wp14:anchorId="0C18BEAD" wp14:editId="5EE2FE30">
            <wp:extent cx="5400040" cy="326009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DCCE" w14:textId="77777777" w:rsidR="001A35D7" w:rsidRDefault="001A35D7" w:rsidP="00072D1C"/>
    <w:p w14:paraId="71877967" w14:textId="354FD582" w:rsidR="00072D1C" w:rsidRDefault="00072D1C" w:rsidP="00072D1C">
      <w:r>
        <w:t>3. A partir de la la BD de LibreOffice creada en el punt anterior, dissenya una consulta en</w:t>
      </w:r>
      <w:r>
        <w:t xml:space="preserve"> </w:t>
      </w:r>
      <w:r>
        <w:t>LibreOffice Base que lliste tots els productes que podem comprar al proveïdor “Deco</w:t>
      </w:r>
      <w:r>
        <w:t xml:space="preserve"> </w:t>
      </w:r>
      <w:r w:rsidRPr="00072D1C">
        <w:rPr>
          <w:lang w:val="es-ES"/>
        </w:rPr>
        <w:t xml:space="preserve">Addict” d'acord als següents requisits. </w:t>
      </w:r>
    </w:p>
    <w:p w14:paraId="1778A99F" w14:textId="650BFC8E" w:rsidR="00072D1C" w:rsidRDefault="00072D1C" w:rsidP="00072D1C">
      <w:r>
        <w:t>1. La consulta ha d'incloure (en aquest ordre) els següents camps d'informació : Nom</w:t>
      </w:r>
      <w:r>
        <w:t xml:space="preserve"> </w:t>
      </w:r>
      <w:r>
        <w:t>del producte (Nom), Preu de venta (Preu).</w:t>
      </w:r>
    </w:p>
    <w:p w14:paraId="7DAA2909" w14:textId="20A809A3" w:rsidR="00072D1C" w:rsidRDefault="00072D1C" w:rsidP="00072D1C">
      <w:r>
        <w:t>2. Com a títol (descripció) de cada columna ha d'aparèixer el nom que apareix entre</w:t>
      </w:r>
      <w:r>
        <w:t xml:space="preserve"> </w:t>
      </w:r>
      <w:r>
        <w:t>parèntesi al costat dels campes sol·licitats en el punt anterior.</w:t>
      </w:r>
    </w:p>
    <w:p w14:paraId="03F53256" w14:textId="77777777" w:rsidR="00072D1C" w:rsidRDefault="00072D1C" w:rsidP="00072D1C">
      <w:r>
        <w:t>3. La consulta ha d'ordenar les línies per el preu de venda (ordre descendent).</w:t>
      </w:r>
    </w:p>
    <w:p w14:paraId="36588665" w14:textId="3918C582" w:rsidR="0071611F" w:rsidRDefault="0071611F" w:rsidP="00072D1C">
      <w:r w:rsidRPr="0071611F">
        <w:lastRenderedPageBreak/>
        <w:drawing>
          <wp:inline distT="0" distB="0" distL="0" distR="0" wp14:anchorId="065DCF97" wp14:editId="38B196E1">
            <wp:extent cx="5400040" cy="2906395"/>
            <wp:effectExtent l="0" t="0" r="0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2B58" w14:textId="3848829F" w:rsidR="00072D1C" w:rsidRDefault="00072D1C" w:rsidP="00072D1C">
      <w:r>
        <w:t>4. Copia el resultat de la consulta a un fitxer de LibreOffice Calc el nom del qual seguisca</w:t>
      </w:r>
      <w:r>
        <w:t xml:space="preserve"> </w:t>
      </w:r>
      <w:r>
        <w:t>el següent model ProjFin_NomPila.ods. Exemple: ProjFin_Maria.ods</w:t>
      </w:r>
      <w:r>
        <w:t xml:space="preserve"> </w:t>
      </w:r>
    </w:p>
    <w:p w14:paraId="0670278E" w14:textId="53A9A823" w:rsidR="00072D1C" w:rsidRDefault="00072D1C" w:rsidP="00072D1C">
      <w:r>
        <w:t>Atenció: inclou en el fitxer PDF resposta de l'examen una imatge on s'observe la consulta</w:t>
      </w:r>
      <w:r>
        <w:t xml:space="preserve"> </w:t>
      </w:r>
      <w:r>
        <w:t>SQL i el seu resultat. A més hauràs de pujar a la tasca el fitxer de LibreOffice Calc que</w:t>
      </w:r>
      <w:r>
        <w:t xml:space="preserve"> </w:t>
      </w:r>
      <w:r>
        <w:t>continga el resultat d’aquesta consulta.</w:t>
      </w:r>
    </w:p>
    <w:p w14:paraId="32C1FEB0" w14:textId="4734C528" w:rsidR="00072D1C" w:rsidRDefault="00072D1C" w:rsidP="00072D1C">
      <w:r>
        <w:t>4. A partir del fitxer d’Excel inclòs en la tasca de l’aula virtual, importa els productes que</w:t>
      </w:r>
      <w:r>
        <w:t xml:space="preserve"> </w:t>
      </w:r>
      <w:r>
        <w:t>apareixen en ell. Captura imatges de la pantalla d’importació abans de llançar el procés</w:t>
      </w:r>
      <w:r>
        <w:t xml:space="preserve"> </w:t>
      </w:r>
      <w:r>
        <w:t>on es vegen totes les columnes que importes. També has d’incloure imatges on</w:t>
      </w:r>
      <w:r>
        <w:t xml:space="preserve"> </w:t>
      </w:r>
      <w:r>
        <w:t xml:space="preserve">s’observen els nous productes ja importats en Odoo i la informació associada. </w:t>
      </w:r>
    </w:p>
    <w:p w14:paraId="06237B0F" w14:textId="77777777" w:rsidR="00423D78" w:rsidRDefault="00423D78" w:rsidP="00072D1C"/>
    <w:p w14:paraId="6EEAFBA0" w14:textId="34723EF4" w:rsidR="00423D78" w:rsidRDefault="00423D78" w:rsidP="00072D1C">
      <w:r w:rsidRPr="00423D78">
        <w:drawing>
          <wp:inline distT="0" distB="0" distL="0" distR="0" wp14:anchorId="1DE5F3C7" wp14:editId="0554245B">
            <wp:extent cx="5400040" cy="265176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BFD5" w14:textId="77777777" w:rsidR="00423D78" w:rsidRDefault="00423D78" w:rsidP="00072D1C"/>
    <w:p w14:paraId="4A64AE62" w14:textId="6993A93A" w:rsidR="00423D78" w:rsidRDefault="00423D78" w:rsidP="00072D1C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Associem els camps d’Odoo en els del arxiu importat</w:t>
      </w:r>
      <w:r w:rsidRPr="00423D78">
        <w:drawing>
          <wp:inline distT="0" distB="0" distL="0" distR="0" wp14:anchorId="5C913DE9" wp14:editId="4C7511B7">
            <wp:extent cx="5400040" cy="402336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606E" w14:textId="7A6E681D" w:rsidR="00423D78" w:rsidRDefault="00423D78" w:rsidP="00072D1C">
      <w:pPr>
        <w:rPr>
          <w:rFonts w:ascii="Arial Black" w:hAnsi="Arial Black"/>
        </w:rPr>
      </w:pPr>
      <w:r>
        <w:rPr>
          <w:rFonts w:ascii="Arial Black" w:hAnsi="Arial Black"/>
        </w:rPr>
        <w:t>Imatge en tot actualitzat</w:t>
      </w:r>
    </w:p>
    <w:p w14:paraId="2946D4DD" w14:textId="58F0D854" w:rsidR="00423D78" w:rsidRDefault="00423D78" w:rsidP="00072D1C">
      <w:r w:rsidRPr="00423D78">
        <w:drawing>
          <wp:inline distT="0" distB="0" distL="0" distR="0" wp14:anchorId="2AA8032E" wp14:editId="07B2CC18">
            <wp:extent cx="5400040" cy="280479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513F" w14:textId="77777777" w:rsidR="00072D1C" w:rsidRDefault="00072D1C" w:rsidP="00072D1C"/>
    <w:p w14:paraId="0A3C48DF" w14:textId="77777777" w:rsidR="00A13A21" w:rsidRDefault="00A13A21" w:rsidP="00072D1C"/>
    <w:p w14:paraId="1549E12A" w14:textId="77777777" w:rsidR="00A13A21" w:rsidRDefault="00A13A21" w:rsidP="00072D1C"/>
    <w:p w14:paraId="0719816B" w14:textId="04A5B90A" w:rsidR="00072D1C" w:rsidRDefault="00072D1C" w:rsidP="00072D1C">
      <w:r>
        <w:lastRenderedPageBreak/>
        <w:t>5. Dissenya una consulta que obtinga el nom de la oportunitat de negoci (Oportunitat) i nom del</w:t>
      </w:r>
      <w:r>
        <w:t xml:space="preserve"> </w:t>
      </w:r>
      <w:r>
        <w:t>venedor responsable (Venedor) de totes les oportunitats de negoci que ja s’han proposat als</w:t>
      </w:r>
      <w:r>
        <w:t xml:space="preserve"> </w:t>
      </w:r>
      <w:r>
        <w:t>clients ordenades per el nom del venedor. (caldrà que instal·les el mòdul de CRM per</w:t>
      </w:r>
      <w:r>
        <w:t xml:space="preserve"> </w:t>
      </w:r>
      <w:r>
        <w:t xml:space="preserve">aquesta consulta). </w:t>
      </w:r>
    </w:p>
    <w:p w14:paraId="19DE4AAB" w14:textId="4A90CB88" w:rsidR="00A13A21" w:rsidRDefault="00A13A21" w:rsidP="00072D1C">
      <w:r>
        <w:rPr>
          <w:rFonts w:ascii="Arial Black" w:hAnsi="Arial Black"/>
        </w:rPr>
        <w:t>Instal·lem el mòdul</w:t>
      </w:r>
    </w:p>
    <w:p w14:paraId="52702439" w14:textId="6E746D7D" w:rsidR="00A13A21" w:rsidRDefault="00A13A21" w:rsidP="00072D1C">
      <w:r w:rsidRPr="00A13A21">
        <w:drawing>
          <wp:inline distT="0" distB="0" distL="0" distR="0" wp14:anchorId="0399481A" wp14:editId="08C10F41">
            <wp:extent cx="5400040" cy="28956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B323" w14:textId="77777777" w:rsidR="00A13A21" w:rsidRDefault="00A13A21" w:rsidP="00072D1C"/>
    <w:p w14:paraId="4333C910" w14:textId="0EBB6C46" w:rsidR="00A13A21" w:rsidRDefault="000D4300" w:rsidP="00072D1C">
      <w:r w:rsidRPr="000D4300">
        <w:drawing>
          <wp:inline distT="0" distB="0" distL="0" distR="0" wp14:anchorId="4735790B" wp14:editId="47AABC0F">
            <wp:extent cx="5400040" cy="345059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9B69" w14:textId="77777777" w:rsidR="00A13A21" w:rsidRDefault="00A13A21" w:rsidP="00072D1C"/>
    <w:p w14:paraId="17653332" w14:textId="77777777" w:rsidR="00A13A21" w:rsidRDefault="00A13A21" w:rsidP="00072D1C"/>
    <w:p w14:paraId="6FBFB378" w14:textId="15612049" w:rsidR="00072D1C" w:rsidRDefault="00072D1C" w:rsidP="00072D1C">
      <w:r>
        <w:lastRenderedPageBreak/>
        <w:t>6. Ara anem a modificar un formulari d’Odoo. Afig un camp en la base de dades de</w:t>
      </w:r>
      <w:r w:rsidR="00A13A21">
        <w:t xml:space="preserve"> </w:t>
      </w:r>
      <w:r>
        <w:t>comanda de compres, deu de ser detall de compres (x_detall_compres, serà de tipo</w:t>
      </w:r>
      <w:r>
        <w:t xml:space="preserve"> </w:t>
      </w:r>
      <w:r>
        <w:t>char), mostra la captura en la que afegisques el campo a la BD d’Odoo i com apareix a</w:t>
      </w:r>
      <w:r>
        <w:t xml:space="preserve"> </w:t>
      </w:r>
      <w:r>
        <w:t>la taula de purchase_order de Pgadmin4. Una volta afegit el camp a la BD de dades,</w:t>
      </w:r>
      <w:r>
        <w:t xml:space="preserve"> </w:t>
      </w:r>
      <w:r>
        <w:t>ara hem d’afegir-lo al formulari detall de la comanda de compra, després de posició fiscal</w:t>
      </w:r>
      <w:r>
        <w:t xml:space="preserve"> </w:t>
      </w:r>
      <w:r>
        <w:t xml:space="preserve">a la pestanay de més informació. </w:t>
      </w:r>
    </w:p>
    <w:p w14:paraId="6CECFD8B" w14:textId="5518A555" w:rsidR="000D4300" w:rsidRDefault="000D4300" w:rsidP="00072D1C">
      <w:r>
        <w:rPr>
          <w:rFonts w:ascii="Arial Black" w:hAnsi="Arial Black"/>
        </w:rPr>
        <w:t>Anem a modificar el model de la BD</w:t>
      </w:r>
    </w:p>
    <w:p w14:paraId="46317661" w14:textId="3FBE3AED" w:rsidR="000D4300" w:rsidRDefault="000D4300" w:rsidP="00072D1C">
      <w:r w:rsidRPr="000D4300">
        <w:drawing>
          <wp:inline distT="0" distB="0" distL="0" distR="0" wp14:anchorId="7FE77447" wp14:editId="20C3ECE9">
            <wp:extent cx="5400040" cy="492125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1F85" w14:textId="77777777" w:rsidR="00F23032" w:rsidRDefault="00F23032" w:rsidP="00072D1C"/>
    <w:p w14:paraId="7F742418" w14:textId="77777777" w:rsidR="00F23032" w:rsidRDefault="00F23032" w:rsidP="00072D1C"/>
    <w:p w14:paraId="131B9074" w14:textId="77777777" w:rsidR="00F23032" w:rsidRDefault="00F23032" w:rsidP="00072D1C"/>
    <w:p w14:paraId="3729C44D" w14:textId="77777777" w:rsidR="00F23032" w:rsidRDefault="00F23032" w:rsidP="00072D1C"/>
    <w:p w14:paraId="74722A23" w14:textId="77777777" w:rsidR="00F23032" w:rsidRDefault="00F23032" w:rsidP="00072D1C"/>
    <w:p w14:paraId="2E84D8EA" w14:textId="77777777" w:rsidR="00F23032" w:rsidRDefault="00F23032" w:rsidP="00072D1C"/>
    <w:p w14:paraId="3A27855E" w14:textId="77777777" w:rsidR="00F23032" w:rsidRDefault="00F23032" w:rsidP="00072D1C"/>
    <w:p w14:paraId="0454DF98" w14:textId="1066924B" w:rsidR="00F23032" w:rsidRDefault="00F23032" w:rsidP="00072D1C">
      <w:r>
        <w:rPr>
          <w:rFonts w:ascii="Arial Black" w:hAnsi="Arial Black"/>
        </w:rPr>
        <w:lastRenderedPageBreak/>
        <w:t>Agreguem una línia</w:t>
      </w:r>
    </w:p>
    <w:p w14:paraId="2129EB08" w14:textId="7A675281" w:rsidR="000D4300" w:rsidRDefault="000D4300" w:rsidP="00072D1C">
      <w:pPr>
        <w:rPr>
          <w:rFonts w:ascii="Arial Black" w:hAnsi="Arial Black"/>
        </w:rPr>
      </w:pPr>
      <w:r w:rsidRPr="000D4300">
        <w:drawing>
          <wp:inline distT="0" distB="0" distL="0" distR="0" wp14:anchorId="2DD5D2A5" wp14:editId="5DD0F5B4">
            <wp:extent cx="5400040" cy="6967855"/>
            <wp:effectExtent l="0" t="0" r="0" b="444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032" w:rsidRPr="00F23032">
        <w:rPr>
          <w:rFonts w:ascii="Arial Black" w:hAnsi="Arial Black"/>
        </w:rPr>
        <w:t xml:space="preserve"> </w:t>
      </w:r>
    </w:p>
    <w:p w14:paraId="0AC39BE4" w14:textId="77777777" w:rsidR="00F23032" w:rsidRDefault="00F23032" w:rsidP="00072D1C">
      <w:pPr>
        <w:rPr>
          <w:rFonts w:ascii="Arial Black" w:hAnsi="Arial Black"/>
        </w:rPr>
      </w:pPr>
    </w:p>
    <w:p w14:paraId="7061EEAA" w14:textId="77777777" w:rsidR="00F23032" w:rsidRDefault="00F23032" w:rsidP="00072D1C">
      <w:pPr>
        <w:rPr>
          <w:rFonts w:ascii="Arial Black" w:hAnsi="Arial Black"/>
        </w:rPr>
      </w:pPr>
    </w:p>
    <w:p w14:paraId="45CD6F61" w14:textId="77777777" w:rsidR="00F23032" w:rsidRDefault="00F23032" w:rsidP="00072D1C">
      <w:pPr>
        <w:rPr>
          <w:rFonts w:ascii="Arial Black" w:hAnsi="Arial Black"/>
        </w:rPr>
      </w:pPr>
    </w:p>
    <w:p w14:paraId="4DA0BE33" w14:textId="77777777" w:rsidR="00F23032" w:rsidRDefault="00F23032" w:rsidP="00072D1C">
      <w:pPr>
        <w:rPr>
          <w:rFonts w:ascii="Arial Black" w:hAnsi="Arial Black"/>
        </w:rPr>
      </w:pPr>
    </w:p>
    <w:p w14:paraId="052E5E90" w14:textId="3BB2F082" w:rsidR="00F23032" w:rsidRDefault="00F23032" w:rsidP="00072D1C">
      <w:r>
        <w:rPr>
          <w:rFonts w:ascii="Arial Black" w:hAnsi="Arial Black"/>
        </w:rPr>
        <w:lastRenderedPageBreak/>
        <w:t>Creem el registre conforme l’enunciat</w:t>
      </w:r>
    </w:p>
    <w:p w14:paraId="1C465C4C" w14:textId="29A78AD6" w:rsidR="000D4300" w:rsidRDefault="000D4300" w:rsidP="00072D1C">
      <w:r w:rsidRPr="000D4300">
        <w:drawing>
          <wp:inline distT="0" distB="0" distL="0" distR="0" wp14:anchorId="1B85FC20" wp14:editId="74F8535D">
            <wp:extent cx="5400040" cy="2491740"/>
            <wp:effectExtent l="0" t="0" r="0" b="381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06FC" w14:textId="77777777" w:rsidR="00F23032" w:rsidRDefault="00F23032" w:rsidP="00072D1C"/>
    <w:p w14:paraId="0B7987E3" w14:textId="237C53F8" w:rsidR="000D4300" w:rsidRDefault="00F23032" w:rsidP="00072D1C">
      <w:r>
        <w:rPr>
          <w:rFonts w:ascii="Arial Black" w:hAnsi="Arial Black"/>
        </w:rPr>
        <w:t>Comprovem que estiga a Odoo</w:t>
      </w:r>
    </w:p>
    <w:p w14:paraId="5E5829FF" w14:textId="27E35750" w:rsidR="000D4300" w:rsidRDefault="000D4300" w:rsidP="00072D1C">
      <w:r w:rsidRPr="000D4300">
        <w:drawing>
          <wp:inline distT="0" distB="0" distL="0" distR="0" wp14:anchorId="57996CF5" wp14:editId="29921559">
            <wp:extent cx="5400040" cy="488188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F83E" w14:textId="77777777" w:rsidR="00F23032" w:rsidRDefault="00F23032" w:rsidP="00072D1C"/>
    <w:p w14:paraId="4C4B42CC" w14:textId="31D6689D" w:rsidR="00F23032" w:rsidRDefault="00F23032" w:rsidP="00072D1C">
      <w:r>
        <w:rPr>
          <w:rFonts w:ascii="Arial Black" w:hAnsi="Arial Black"/>
        </w:rPr>
        <w:lastRenderedPageBreak/>
        <w:t xml:space="preserve">Comprovem que estiga a </w:t>
      </w:r>
      <w:r>
        <w:rPr>
          <w:rFonts w:ascii="Arial Black" w:hAnsi="Arial Black"/>
        </w:rPr>
        <w:t>la BD</w:t>
      </w:r>
    </w:p>
    <w:p w14:paraId="48912164" w14:textId="3E432972" w:rsidR="000D4300" w:rsidRDefault="000D4300" w:rsidP="00072D1C">
      <w:r w:rsidRPr="000D4300">
        <w:drawing>
          <wp:inline distT="0" distB="0" distL="0" distR="0" wp14:anchorId="3199DAB3" wp14:editId="7DFBF85D">
            <wp:extent cx="5400040" cy="575818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091B" w14:textId="77777777" w:rsidR="00F23032" w:rsidRDefault="00F23032" w:rsidP="00072D1C"/>
    <w:p w14:paraId="478DBB04" w14:textId="77777777" w:rsidR="00F23032" w:rsidRDefault="00F23032" w:rsidP="00072D1C"/>
    <w:p w14:paraId="45DC37FA" w14:textId="77777777" w:rsidR="00F23032" w:rsidRDefault="00F23032" w:rsidP="00072D1C"/>
    <w:p w14:paraId="6B53C9A0" w14:textId="77777777" w:rsidR="00F23032" w:rsidRDefault="00F23032" w:rsidP="00072D1C"/>
    <w:p w14:paraId="09904556" w14:textId="77777777" w:rsidR="00F23032" w:rsidRDefault="00F23032" w:rsidP="00072D1C"/>
    <w:p w14:paraId="3F9BB344" w14:textId="77777777" w:rsidR="00F23032" w:rsidRDefault="00F23032" w:rsidP="00072D1C"/>
    <w:p w14:paraId="4FFE0C2F" w14:textId="77777777" w:rsidR="00F23032" w:rsidRDefault="00F23032" w:rsidP="00072D1C"/>
    <w:p w14:paraId="37A91644" w14:textId="77777777" w:rsidR="00F23032" w:rsidRDefault="00F23032" w:rsidP="00072D1C"/>
    <w:p w14:paraId="4F1F63A3" w14:textId="33405BBF" w:rsidR="00F23032" w:rsidRDefault="00F23032" w:rsidP="00072D1C">
      <w:r>
        <w:rPr>
          <w:rFonts w:ascii="Arial Black" w:hAnsi="Arial Black"/>
        </w:rPr>
        <w:lastRenderedPageBreak/>
        <w:t>Modifiquem el formulari per influir-ho a on toca</w:t>
      </w:r>
    </w:p>
    <w:p w14:paraId="6E577027" w14:textId="37187EC1" w:rsidR="000D4300" w:rsidRDefault="00F23032" w:rsidP="00072D1C">
      <w:r w:rsidRPr="00F23032">
        <w:drawing>
          <wp:inline distT="0" distB="0" distL="0" distR="0" wp14:anchorId="41C37181" wp14:editId="32FFDAA6">
            <wp:extent cx="5400040" cy="361950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EE21" w14:textId="35A1E2A4" w:rsidR="00072D1C" w:rsidRDefault="00072D1C" w:rsidP="00072D1C">
      <w:r>
        <w:t>7. Ara anem a modificar un informe, has d’afegir el camp ID actual de la empresa al informe</w:t>
      </w:r>
      <w:r>
        <w:t xml:space="preserve"> </w:t>
      </w:r>
      <w:r>
        <w:t>anomenat “Llibre Major”, ha de quedar just després del nom de la empresa.(és</w:t>
      </w:r>
      <w:r>
        <w:t xml:space="preserve"> </w:t>
      </w:r>
      <w:r>
        <w:t>molt pareguda a la que ix a la teoria).</w:t>
      </w:r>
    </w:p>
    <w:p w14:paraId="7CC36617" w14:textId="77777777" w:rsidR="00072D1C" w:rsidRDefault="00072D1C" w:rsidP="00072D1C">
      <w:r>
        <w:t>Alternatives a la modificació de Llibre Major:</w:t>
      </w:r>
    </w:p>
    <w:p w14:paraId="6F307517" w14:textId="77777777" w:rsidR="00072D1C" w:rsidRDefault="00072D1C" w:rsidP="00072D1C">
      <w:r>
        <w:t>• Modificar el informe “Extracte bancari” per a que aparega el ID del bank</w:t>
      </w:r>
    </w:p>
    <w:p w14:paraId="3108F38F" w14:textId="77777777" w:rsidR="00072D1C" w:rsidRDefault="00072D1C" w:rsidP="00072D1C">
      <w:r>
        <w:t>abans de la seua descripció.</w:t>
      </w:r>
    </w:p>
    <w:p w14:paraId="3F7486B2" w14:textId="77777777" w:rsidR="00072D1C" w:rsidRDefault="00072D1C" w:rsidP="00072D1C">
      <w:r>
        <w:t>• Modificar fitxa usuari per a mostrar el codic del mateix.</w:t>
      </w:r>
    </w:p>
    <w:p w14:paraId="74603B05" w14:textId="77777777" w:rsidR="00072D1C" w:rsidRDefault="00072D1C" w:rsidP="00072D1C">
      <w:r>
        <w:t>• Selecciona un informe i afig el codic de algún dels elements que apareixen en</w:t>
      </w:r>
    </w:p>
    <w:p w14:paraId="404A6FB7" w14:textId="2AC51F49" w:rsidR="005A3F85" w:rsidRDefault="00072D1C" w:rsidP="00072D1C">
      <w:r>
        <w:t>este sense trencar el estil del mateix.</w:t>
      </w:r>
    </w:p>
    <w:p w14:paraId="18A35924" w14:textId="77777777" w:rsidR="00B12E37" w:rsidRDefault="00B12E37" w:rsidP="00072D1C"/>
    <w:p w14:paraId="783212A5" w14:textId="77777777" w:rsidR="00B12E37" w:rsidRDefault="00B12E37" w:rsidP="00072D1C"/>
    <w:p w14:paraId="52065EEA" w14:textId="77777777" w:rsidR="00B12E37" w:rsidRDefault="00B12E37" w:rsidP="00072D1C"/>
    <w:p w14:paraId="5646B487" w14:textId="77777777" w:rsidR="00B12E37" w:rsidRDefault="00B12E37" w:rsidP="00072D1C"/>
    <w:p w14:paraId="1BE5A407" w14:textId="77777777" w:rsidR="00B12E37" w:rsidRDefault="00B12E37" w:rsidP="00072D1C"/>
    <w:p w14:paraId="46361DC4" w14:textId="77777777" w:rsidR="00B12E37" w:rsidRDefault="00B12E37" w:rsidP="00072D1C"/>
    <w:p w14:paraId="73F7BAB8" w14:textId="77777777" w:rsidR="00B12E37" w:rsidRDefault="00B12E37" w:rsidP="00072D1C"/>
    <w:p w14:paraId="339CAFB3" w14:textId="6442183B" w:rsidR="00B12E37" w:rsidRDefault="00B12E37" w:rsidP="00072D1C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 xml:space="preserve">Com que no hem trobat cap dels esmentats, </w:t>
      </w:r>
      <w:r w:rsidR="004256B5">
        <w:rPr>
          <w:rFonts w:ascii="Arial Black" w:hAnsi="Arial Black"/>
        </w:rPr>
        <w:t xml:space="preserve">treballem en els </w:t>
      </w:r>
      <w:r w:rsidR="00F303B8">
        <w:rPr>
          <w:rFonts w:ascii="Arial Black" w:hAnsi="Arial Black"/>
        </w:rPr>
        <w:t>Request for Quotation</w:t>
      </w:r>
    </w:p>
    <w:p w14:paraId="14B4F2BC" w14:textId="0AA6551A" w:rsidR="004256B5" w:rsidRDefault="00F303B8" w:rsidP="00072D1C">
      <w:r w:rsidRPr="00F303B8">
        <w:drawing>
          <wp:inline distT="0" distB="0" distL="0" distR="0" wp14:anchorId="2A1B847D" wp14:editId="08ED2B38">
            <wp:extent cx="5400040" cy="3269615"/>
            <wp:effectExtent l="0" t="0" r="0" b="698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5628" w14:textId="235C34A5" w:rsidR="00F303B8" w:rsidRDefault="00F303B8" w:rsidP="00072D1C">
      <w:r w:rsidRPr="00F303B8">
        <w:drawing>
          <wp:inline distT="0" distB="0" distL="0" distR="0" wp14:anchorId="235C7071" wp14:editId="46711EF8">
            <wp:extent cx="5400040" cy="4780280"/>
            <wp:effectExtent l="0" t="0" r="0" b="127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8554" w14:textId="36BE3C37" w:rsidR="00B12E37" w:rsidRDefault="00B12E37" w:rsidP="00072D1C"/>
    <w:sectPr w:rsidR="00B12E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E3"/>
    <w:rsid w:val="00072D1C"/>
    <w:rsid w:val="000D4300"/>
    <w:rsid w:val="001A35D7"/>
    <w:rsid w:val="00216644"/>
    <w:rsid w:val="003170B0"/>
    <w:rsid w:val="00423D78"/>
    <w:rsid w:val="004256B5"/>
    <w:rsid w:val="0058064A"/>
    <w:rsid w:val="005A340F"/>
    <w:rsid w:val="005A3F85"/>
    <w:rsid w:val="00616C35"/>
    <w:rsid w:val="0071611F"/>
    <w:rsid w:val="00893C35"/>
    <w:rsid w:val="008B7E54"/>
    <w:rsid w:val="009631A7"/>
    <w:rsid w:val="00A13A21"/>
    <w:rsid w:val="00A86C96"/>
    <w:rsid w:val="00AC34E3"/>
    <w:rsid w:val="00B12E37"/>
    <w:rsid w:val="00C9578B"/>
    <w:rsid w:val="00D5554F"/>
    <w:rsid w:val="00E062BE"/>
    <w:rsid w:val="00F23032"/>
    <w:rsid w:val="00F3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DFFB8"/>
  <w15:chartTrackingRefBased/>
  <w15:docId w15:val="{372994B2-1585-4116-9625-86679D938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032"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AC3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3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3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4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4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4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4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4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4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4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4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4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4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EEB7E-15B6-463B-BCDE-E958CED3E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~WRL3425.tmp</Template>
  <TotalTime>269</TotalTime>
  <Pages>1</Pages>
  <Words>1322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Caballero Rey</dc:creator>
  <cp:keywords/>
  <dc:description/>
  <cp:lastModifiedBy>Ares Caballero Rey</cp:lastModifiedBy>
  <cp:revision>6</cp:revision>
  <cp:lastPrinted>2026-01-28T14:56:00Z</cp:lastPrinted>
  <dcterms:created xsi:type="dcterms:W3CDTF">2026-01-28T10:28:00Z</dcterms:created>
  <dcterms:modified xsi:type="dcterms:W3CDTF">2026-01-28T14:57:00Z</dcterms:modified>
</cp:coreProperties>
</file>